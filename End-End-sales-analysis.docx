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29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End-to-End Amazon Sales Data Analysis Project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Tools:</w:t>
      </w: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 Python • SQL • Power BI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0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1. Business Problem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An e-commerce company selling products on Amazon wants to analyze sales data to:</w:t>
      </w:r>
    </w:p>
    <w:p w:rsidR="00D846F5" w:rsidRPr="00D846F5" w:rsidRDefault="00D846F5" w:rsidP="00D846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Identify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top-performing product categories</w:t>
      </w:r>
    </w:p>
    <w:p w:rsidR="00D846F5" w:rsidRPr="00D846F5" w:rsidRDefault="00D846F5" w:rsidP="00D846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Understand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customer purchasing patterns</w:t>
      </w:r>
    </w:p>
    <w:p w:rsidR="00D846F5" w:rsidRPr="00D846F5" w:rsidRDefault="00D846F5" w:rsidP="00D846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Evaluate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sales trends over time</w:t>
      </w:r>
    </w:p>
    <w:p w:rsidR="00D846F5" w:rsidRPr="00D846F5" w:rsidRDefault="00D846F5" w:rsidP="00D846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Identify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high-revenue regions</w:t>
      </w:r>
    </w:p>
    <w:p w:rsidR="00D846F5" w:rsidRPr="00D846F5" w:rsidRDefault="00D846F5" w:rsidP="00D846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Improve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pricing and inventory decisions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The goal is to transform raw sales data into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actionable business insights</w:t>
      </w: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.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1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2. Project Architecture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Typical workflow used by data analysts: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Amazon Kaggle Dataset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 xml:space="preserve">        ↓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Data Cleaning (Python)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 xml:space="preserve">        ↓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Data Storage (SQL Database)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 xml:space="preserve">        ↓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Data Analysis (SQL Queries)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 xml:space="preserve">        ↓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Data Visualization (Power BI)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 xml:space="preserve">        ↓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Business Insights &amp; Recommendations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2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3. Dataset Overview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Common columns in the Amazon sales dataset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794"/>
      </w:tblGrid>
      <w:tr w:rsidR="00D846F5" w:rsidRPr="00D846F5" w:rsidTr="00D8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val="en-IN" w:eastAsia="en-IN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Unique identifier for order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Date when order was placed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Category of product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Name of product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Revenue generated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Number of units sold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Profit earned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Type of customer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Sales region</w:t>
            </w:r>
          </w:p>
        </w:tc>
      </w:tr>
      <w:tr w:rsidR="00D846F5" w:rsidRPr="00D846F5" w:rsidTr="00D8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Ship Mode</w:t>
            </w:r>
          </w:p>
        </w:tc>
        <w:tc>
          <w:tcPr>
            <w:tcW w:w="0" w:type="auto"/>
            <w:vAlign w:val="center"/>
            <w:hideMark/>
          </w:tcPr>
          <w:p w:rsidR="00D846F5" w:rsidRPr="00D846F5" w:rsidRDefault="00D846F5" w:rsidP="00D846F5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</w:pPr>
            <w:r w:rsidRPr="00D846F5">
              <w:rPr>
                <w:rFonts w:ascii="Times New Roman" w:eastAsia="Times New Roman" w:hAnsi="Times New Roman"/>
                <w:color w:val="auto"/>
                <w:sz w:val="24"/>
                <w:szCs w:val="24"/>
                <w:lang w:val="en-IN" w:eastAsia="en-IN"/>
              </w:rPr>
              <w:t>Shipping type</w:t>
            </w:r>
          </w:p>
        </w:tc>
      </w:tr>
    </w:tbl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3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4. Step 1 – Data Cleaning (Python)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Import Libraries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import pandas as pd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import numpy as np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import matplotlib.pyplot as plt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import seaborn as sns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4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Load Dataset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 = pd.read_csv("amazon_sales.csv")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5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Check Dataset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df.head()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df.info()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df.describe()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6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Handle Missing Values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df.isnull().sum()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 = df.dropna()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7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Convert Date Column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df['Order Date'] = pd.to_datetime(df['Order Date'])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lastRenderedPageBreak/>
        <w:pict>
          <v:rect id="_x0000_i1138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Create New Features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Example: Profit Margin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df['Profit_Margin'] = df['Profit'] / df['Sales']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39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Save Clean Data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df.to_csv("clean_amazon_sales.csv", index=False)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0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5. Step 2 – Store Data in SQL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Create database table: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CREATE TABLE amazon_sales (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order_id VARCHAR(50),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order_date DATE,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category VARCHAR(100),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product_name VARCHAR(200),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sales FLOAT,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quantity INT,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profit FLOAT,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region VARCHAR(50)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);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Import the cleaned dataset into the database.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1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6. Step 3 – Data Analysis Using SQL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  <w:t>Total Sales and Profit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SELECT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SUM(sales) AS total_sales,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SUM(profit) AS total_profit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FROM amazon_sales;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2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  <w:t>Sales by Category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SELECT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lastRenderedPageBreak/>
        <w:t>category,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SUM(sales) AS total_sales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FROM amazon_sales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GROUP BY category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ORDER BY total_sales DESC;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3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  <w:t>Top 10 Best-Selling Products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SELECT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product_name,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SUM(quantity) AS total_quantity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FROM amazon_sales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GROUP BY product_name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ORDER BY total_quantity DESC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LIMIT 10;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4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  <w:t>Sales by Region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SELECT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region,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SUM(sales) AS revenue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FROM amazon_sales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GROUP BY region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ORDER BY revenue DESC;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5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  <w:t>Monthly Sales Trend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SELECT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DATE_TRUNC('month', order_date) AS month,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SUM(sales) AS monthly_sales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FROM amazon_sales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GROUP BY month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ORDER BY month;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6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7. Step 4 – Exploratory Analysis (Python)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Sales by Category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df.groupby('Category')['Sales'].sum().sort_values().plot(kind='bar')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plt.title("Sales by Category")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plt.show()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7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Monthly Sales Trend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lastRenderedPageBreak/>
        <w:t>monthly_sales = df.groupby(df['Order Date'].dt.month)['Sales'].sum()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monthly_sales.plot(kind='line')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plt.title("Monthly Sales Trend")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plt.show()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8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Profit vs Sales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sns.scatterplot(x="Sales", y="Profit", data=df)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plt.show()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49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8. Step 5 – Power BI Dashboard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Create a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Sales Performance Dashboard</w:t>
      </w: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.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  <w:t>Key KPIs</w:t>
      </w:r>
    </w:p>
    <w:p w:rsidR="00D846F5" w:rsidRPr="00D846F5" w:rsidRDefault="00D846F5" w:rsidP="00D846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Total Sales</w:t>
      </w:r>
    </w:p>
    <w:p w:rsidR="00D846F5" w:rsidRPr="00D846F5" w:rsidRDefault="00D846F5" w:rsidP="00D846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Total Profit</w:t>
      </w:r>
    </w:p>
    <w:p w:rsidR="00D846F5" w:rsidRPr="00D846F5" w:rsidRDefault="00D846F5" w:rsidP="00D846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Total Orders</w:t>
      </w:r>
    </w:p>
    <w:p w:rsidR="00D846F5" w:rsidRPr="00D846F5" w:rsidRDefault="00D846F5" w:rsidP="00D846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Profit Margin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50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IN" w:eastAsia="en-IN"/>
        </w:rPr>
        <w:t>Recommended Visualizations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1. Sales by Category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Chart: Bar chart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2. Sales by Region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Chart: Map or bar chart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3. Monthly Sales Trend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Chart: Line chart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4. Top 10 Products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Chart: Horizontal bar chart</w: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sz w:val="27"/>
          <w:szCs w:val="27"/>
          <w:lang w:val="en-IN" w:eastAsia="en-IN"/>
        </w:rPr>
        <w:t>5. Profit vs Sales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lastRenderedPageBreak/>
        <w:t>Chart: Scatter plot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51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9. Example Dashboard Layout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-------------------------------------------------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Total Sales | Total Profit | Orders | Profit Margin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-------------------------------------------------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Sales by Category      | Sales by Region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Monthly Sales Trend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Top 10 Products        | Profit vs Sales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52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10. Key Insights (Example)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After analysis you might discover:</w:t>
      </w:r>
    </w:p>
    <w:p w:rsidR="00D846F5" w:rsidRPr="00D846F5" w:rsidRDefault="00D846F5" w:rsidP="00D846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Electronics category generates the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highest revenue</w:t>
      </w:r>
    </w:p>
    <w:p w:rsidR="00D846F5" w:rsidRPr="00D846F5" w:rsidRDefault="00D846F5" w:rsidP="00D846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Certain products sell frequently but produce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low profit</w:t>
      </w:r>
    </w:p>
    <w:p w:rsidR="00D846F5" w:rsidRPr="00D846F5" w:rsidRDefault="00D846F5" w:rsidP="00D846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Some regions contribute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higher sales volume</w:t>
      </w:r>
    </w:p>
    <w:p w:rsidR="00D846F5" w:rsidRPr="00D846F5" w:rsidRDefault="00D846F5" w:rsidP="00D846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Sales peak during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holiday months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53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11. Business Recommendations</w:t>
      </w:r>
    </w:p>
    <w:p w:rsidR="00D846F5" w:rsidRPr="00D846F5" w:rsidRDefault="00D846F5" w:rsidP="00D846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Increase inventory for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high-demand products</w:t>
      </w: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.</w:t>
      </w:r>
    </w:p>
    <w:p w:rsidR="00D846F5" w:rsidRPr="00D846F5" w:rsidRDefault="00D846F5" w:rsidP="00D846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Reduce discounts on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low-margin products</w:t>
      </w: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.</w:t>
      </w:r>
    </w:p>
    <w:p w:rsidR="00D846F5" w:rsidRPr="00D846F5" w:rsidRDefault="00D846F5" w:rsidP="00D846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Target marketing campaigns in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high-performing regions</w:t>
      </w: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.</w:t>
      </w:r>
    </w:p>
    <w:p w:rsidR="00D846F5" w:rsidRPr="00D846F5" w:rsidRDefault="00D846F5" w:rsidP="00D846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Promote </w:t>
      </w:r>
      <w:r w:rsidRPr="00D846F5">
        <w:rPr>
          <w:rFonts w:ascii="Times New Roman" w:eastAsia="Times New Roman" w:hAnsi="Times New Roman"/>
          <w:b/>
          <w:bCs/>
          <w:color w:val="auto"/>
          <w:sz w:val="24"/>
          <w:szCs w:val="24"/>
          <w:lang w:val="en-IN" w:eastAsia="en-IN"/>
        </w:rPr>
        <w:t>high-profit categories</w:t>
      </w: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 xml:space="preserve"> for better margins.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54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12. Final Deliverables for Portfolio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Include these in your project repository: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Amazon-Sales-Analysis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│</w:t>
      </w:r>
      <w:bookmarkStart w:id="0" w:name="_GoBack"/>
      <w:bookmarkEnd w:id="0"/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├── dataset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├── python_notebook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lastRenderedPageBreak/>
        <w:t>├── sql_queries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├── powerbi_dashboard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├── report</w:t>
      </w:r>
    </w:p>
    <w:p w:rsidR="00D846F5" w:rsidRPr="00D846F5" w:rsidRDefault="00D846F5" w:rsidP="00D84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lang w:val="en-IN" w:eastAsia="en-IN"/>
        </w:rPr>
      </w:pPr>
      <w:r w:rsidRPr="00D846F5">
        <w:rPr>
          <w:rFonts w:ascii="Courier New" w:eastAsia="Times New Roman" w:hAnsi="Courier New" w:cs="Courier New"/>
          <w:color w:val="auto"/>
          <w:lang w:val="en-IN" w:eastAsia="en-IN"/>
        </w:rPr>
        <w:t>└── README.md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55" style="width:0;height:1.5pt" o:hralign="center" o:hrstd="t" o:hr="t" fillcolor="#a0a0a0" stroked="f"/>
        </w:pict>
      </w:r>
    </w:p>
    <w:p w:rsidR="00D846F5" w:rsidRPr="00D846F5" w:rsidRDefault="00D846F5" w:rsidP="00D84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D846F5">
        <w:rPr>
          <w:rFonts w:ascii="Times New Roman" w:eastAsia="Times New Roman" w:hAnsi="Times New Roman"/>
          <w:b/>
          <w:bCs/>
          <w:color w:val="auto"/>
          <w:kern w:val="36"/>
          <w:sz w:val="48"/>
          <w:szCs w:val="48"/>
          <w:lang w:val="en-IN" w:eastAsia="en-IN"/>
        </w:rPr>
        <w:t>13. Skills Demonstrated</w:t>
      </w:r>
    </w:p>
    <w:p w:rsidR="00D846F5" w:rsidRPr="00D846F5" w:rsidRDefault="00D846F5" w:rsidP="00D846F5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This project highlights:</w:t>
      </w:r>
    </w:p>
    <w:p w:rsidR="00D846F5" w:rsidRPr="00D846F5" w:rsidRDefault="00D846F5" w:rsidP="00D846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Data Cleaning</w:t>
      </w:r>
    </w:p>
    <w:p w:rsidR="00D846F5" w:rsidRPr="00D846F5" w:rsidRDefault="00D846F5" w:rsidP="00D846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Exploratory Data Analysis</w:t>
      </w:r>
    </w:p>
    <w:p w:rsidR="00D846F5" w:rsidRPr="00D846F5" w:rsidRDefault="00D846F5" w:rsidP="00D846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SQL Querying</w:t>
      </w:r>
    </w:p>
    <w:p w:rsidR="00D846F5" w:rsidRPr="00D846F5" w:rsidRDefault="00D846F5" w:rsidP="00D846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Data Visualization</w:t>
      </w:r>
    </w:p>
    <w:p w:rsidR="00D846F5" w:rsidRPr="00D846F5" w:rsidRDefault="00D846F5" w:rsidP="00D846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Dashboard Creation</w:t>
      </w:r>
    </w:p>
    <w:p w:rsidR="00D846F5" w:rsidRPr="00D846F5" w:rsidRDefault="00D846F5" w:rsidP="00D846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t>Business Insight Generation</w:t>
      </w:r>
    </w:p>
    <w:p w:rsidR="00D846F5" w:rsidRPr="00D846F5" w:rsidRDefault="00D846F5" w:rsidP="00D846F5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D846F5"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  <w:pict>
          <v:rect id="_x0000_i1156" style="width:0;height:1.5pt" o:hralign="center" o:hrstd="t" o:hr="t" fillcolor="#a0a0a0" stroked="f"/>
        </w:pict>
      </w:r>
    </w:p>
    <w:p w:rsidR="000F1DCE" w:rsidRPr="00D846F5" w:rsidRDefault="000F1DCE" w:rsidP="00D846F5"/>
    <w:sectPr w:rsidR="000F1DCE" w:rsidRPr="00D846F5">
      <w:footerReference w:type="default" r:id="rId8"/>
      <w:pgSz w:w="12240" w:h="15840" w:code="1"/>
      <w:pgMar w:top="1440" w:right="1440" w:bottom="1440" w:left="1440" w:header="720" w:footer="720" w:gutter="0"/>
      <w:pgNumType w:start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1D8" w:rsidRDefault="00E261D8">
      <w:pPr>
        <w:spacing w:after="0" w:line="240" w:lineRule="auto"/>
      </w:pPr>
      <w:r>
        <w:separator/>
      </w:r>
    </w:p>
  </w:endnote>
  <w:endnote w:type="continuationSeparator" w:id="0">
    <w:p w:rsidR="00E261D8" w:rsidRDefault="00E26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F13" w:rsidRDefault="000F1DCE"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4A3E94A2" wp14:editId="5DD8D7E0">
              <wp:simplePos x="0" y="0"/>
              <wp:positionH relativeFrom="leftMargin">
                <wp:posOffset>6890035</wp:posOffset>
              </wp:positionH>
              <wp:positionV relativeFrom="bottomMargin">
                <wp:posOffset>218364</wp:posOffset>
              </wp:positionV>
              <wp:extent cx="520700" cy="520700"/>
              <wp:effectExtent l="0" t="0" r="0" b="0"/>
              <wp:wrapNone/>
              <wp:docPr id="2" name="Oval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roundRect">
                        <a:avLst/>
                      </a:prstGeom>
                      <a:ln w="76200">
                        <a:noFill/>
                      </a:ln>
                      <a:extLst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1F13" w:rsidRPr="00C77D65" w:rsidRDefault="00616989">
                          <w:pPr>
                            <w:pStyle w:val="NoSpacing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 w:rsidRPr="00C77D65">
                            <w:rPr>
                              <w:sz w:val="36"/>
                              <w:szCs w:val="36"/>
                            </w:rPr>
                            <w:fldChar w:fldCharType="begin"/>
                          </w:r>
                          <w:r w:rsidRPr="00C77D65">
                            <w:rPr>
                              <w:sz w:val="36"/>
                              <w:szCs w:val="36"/>
                            </w:rPr>
                            <w:instrText xml:space="preserve"> PAGE  \* Arabic  \* MERGEFORMAT </w:instrText>
                          </w:r>
                          <w:r w:rsidRPr="00C77D65">
                            <w:rPr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D846F5">
                            <w:rPr>
                              <w:noProof/>
                              <w:sz w:val="36"/>
                              <w:szCs w:val="36"/>
                            </w:rPr>
                            <w:t>5</w:t>
                          </w:r>
                          <w:r w:rsidRPr="00C77D65">
                            <w:rPr>
                              <w:noProof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4A3E94A2" id="Oval 19" o:spid="_x0000_s1026" style="position:absolute;margin-left:542.5pt;margin-top:17.2pt;width:41pt;height:41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" o:allowincell="f" fillcolor="white [3201]" stroked="f" strokeweight="6pt">
              <v:textbox inset="0,0,0,0">
                <w:txbxContent>
                  <w:p w:rsidR="00AA1F13" w:rsidRPr="00C77D65" w:rsidRDefault="00616989">
                    <w:pPr>
                      <w:pStyle w:val="NoSpacing"/>
                      <w:jc w:val="center"/>
                      <w:rPr>
                        <w:sz w:val="36"/>
                        <w:szCs w:val="36"/>
                      </w:rPr>
                    </w:pPr>
                    <w:r w:rsidRPr="00C77D65">
                      <w:rPr>
                        <w:sz w:val="36"/>
                        <w:szCs w:val="36"/>
                      </w:rPr>
                      <w:fldChar w:fldCharType="begin"/>
                    </w:r>
                    <w:r w:rsidRPr="00C77D65">
                      <w:rPr>
                        <w:sz w:val="36"/>
                        <w:szCs w:val="36"/>
                      </w:rPr>
                      <w:instrText xml:space="preserve"> PAGE  \* Arabic  \* MERGEFORMAT </w:instrText>
                    </w:r>
                    <w:r w:rsidRPr="00C77D65">
                      <w:rPr>
                        <w:sz w:val="36"/>
                        <w:szCs w:val="36"/>
                      </w:rPr>
                      <w:fldChar w:fldCharType="separate"/>
                    </w:r>
                    <w:r w:rsidR="00D846F5">
                      <w:rPr>
                        <w:noProof/>
                        <w:sz w:val="36"/>
                        <w:szCs w:val="36"/>
                      </w:rPr>
                      <w:t>5</w:t>
                    </w:r>
                    <w:r w:rsidRPr="00C77D65">
                      <w:rPr>
                        <w:noProof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oundrect>
          </w:pict>
        </mc:Fallback>
      </mc:AlternateContent>
    </w:r>
  </w:p>
  <w:p w:rsidR="00AA1F13" w:rsidRDefault="00AA1F1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1D8" w:rsidRDefault="00E261D8">
      <w:pPr>
        <w:spacing w:after="0" w:line="240" w:lineRule="auto"/>
      </w:pPr>
      <w:r>
        <w:separator/>
      </w:r>
    </w:p>
  </w:footnote>
  <w:footnote w:type="continuationSeparator" w:id="0">
    <w:p w:rsidR="00E261D8" w:rsidRDefault="00E26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0"/>
    <w:multiLevelType w:val="singleLevel"/>
    <w:tmpl w:val="B9B6F702"/>
    <w:lvl w:ilvl="0">
      <w:start w:val="1"/>
      <w:numFmt w:val="bullet"/>
      <w:pStyle w:val="ListBullet5"/>
      <w:lvlText w:val="○"/>
      <w:lvlJc w:val="left"/>
      <w:pPr>
        <w:ind w:left="1800" w:hanging="360"/>
      </w:pPr>
      <w:rPr>
        <w:rFonts w:ascii="Monotype Corsiva" w:hAnsi="Monotype Corsiva" w:hint="default"/>
        <w:color w:val="B7D438" w:themeColor="accent3"/>
      </w:rPr>
    </w:lvl>
  </w:abstractNum>
  <w:abstractNum w:abstractNumId="1" w15:restartNumberingAfterBreak="0">
    <w:nsid w:val="FFFFFF81"/>
    <w:multiLevelType w:val="singleLevel"/>
    <w:tmpl w:val="9A8A1DFA"/>
    <w:lvl w:ilvl="0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B7D438" w:themeColor="accent3"/>
      </w:rPr>
    </w:lvl>
  </w:abstractNum>
  <w:abstractNum w:abstractNumId="2" w15:restartNumberingAfterBreak="0">
    <w:nsid w:val="FFFFFF82"/>
    <w:multiLevelType w:val="singleLevel"/>
    <w:tmpl w:val="AC6E7B80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23F2FF" w:themeColor="accent1" w:themeTint="99"/>
      </w:rPr>
    </w:lvl>
  </w:abstractNum>
  <w:abstractNum w:abstractNumId="3" w15:restartNumberingAfterBreak="0">
    <w:nsid w:val="FFFFFF83"/>
    <w:multiLevelType w:val="singleLevel"/>
    <w:tmpl w:val="3EFA84B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008890" w:themeColor="accent1"/>
      </w:rPr>
    </w:lvl>
  </w:abstractNum>
  <w:abstractNum w:abstractNumId="4" w15:restartNumberingAfterBreak="0">
    <w:nsid w:val="FFFFFF89"/>
    <w:multiLevelType w:val="singleLevel"/>
    <w:tmpl w:val="7E249C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656B" w:themeColor="accent1" w:themeShade="BF"/>
      </w:rPr>
    </w:lvl>
  </w:abstractNum>
  <w:abstractNum w:abstractNumId="5" w15:restartNumberingAfterBreak="0">
    <w:nsid w:val="077F424B"/>
    <w:multiLevelType w:val="multilevel"/>
    <w:tmpl w:val="066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62867"/>
    <w:multiLevelType w:val="multilevel"/>
    <w:tmpl w:val="894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B215B"/>
    <w:multiLevelType w:val="multilevel"/>
    <w:tmpl w:val="B1D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C713B"/>
    <w:multiLevelType w:val="multilevel"/>
    <w:tmpl w:val="6AA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8363A"/>
    <w:multiLevelType w:val="multilevel"/>
    <w:tmpl w:val="124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A73C2"/>
    <w:multiLevelType w:val="multilevel"/>
    <w:tmpl w:val="45A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A78D8"/>
    <w:multiLevelType w:val="multilevel"/>
    <w:tmpl w:val="931A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B2ACF"/>
    <w:multiLevelType w:val="multilevel"/>
    <w:tmpl w:val="E8C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D4504"/>
    <w:multiLevelType w:val="multilevel"/>
    <w:tmpl w:val="E74C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06993"/>
    <w:multiLevelType w:val="multilevel"/>
    <w:tmpl w:val="EAC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67D3E"/>
    <w:multiLevelType w:val="multilevel"/>
    <w:tmpl w:val="1F1C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76D0C"/>
    <w:multiLevelType w:val="multilevel"/>
    <w:tmpl w:val="669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87523"/>
    <w:multiLevelType w:val="multilevel"/>
    <w:tmpl w:val="19AC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618DF"/>
    <w:multiLevelType w:val="multilevel"/>
    <w:tmpl w:val="9F0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80D30"/>
    <w:multiLevelType w:val="multilevel"/>
    <w:tmpl w:val="400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F5AE5"/>
    <w:multiLevelType w:val="multilevel"/>
    <w:tmpl w:val="A74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96381"/>
    <w:multiLevelType w:val="multilevel"/>
    <w:tmpl w:val="364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F26BC"/>
    <w:multiLevelType w:val="multilevel"/>
    <w:tmpl w:val="8C6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C74B7"/>
    <w:multiLevelType w:val="multilevel"/>
    <w:tmpl w:val="D78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C093A"/>
    <w:multiLevelType w:val="multilevel"/>
    <w:tmpl w:val="28B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D3C62"/>
    <w:multiLevelType w:val="multilevel"/>
    <w:tmpl w:val="7AE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C3D72"/>
    <w:multiLevelType w:val="multilevel"/>
    <w:tmpl w:val="01C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4010C"/>
    <w:multiLevelType w:val="multilevel"/>
    <w:tmpl w:val="9F5E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935B7"/>
    <w:multiLevelType w:val="multilevel"/>
    <w:tmpl w:val="D8D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014F4"/>
    <w:multiLevelType w:val="multilevel"/>
    <w:tmpl w:val="0778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F34DD"/>
    <w:multiLevelType w:val="multilevel"/>
    <w:tmpl w:val="5B4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E6203"/>
    <w:multiLevelType w:val="multilevel"/>
    <w:tmpl w:val="D6C0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10284E"/>
    <w:multiLevelType w:val="multilevel"/>
    <w:tmpl w:val="F37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9"/>
  </w:num>
  <w:num w:numId="17">
    <w:abstractNumId w:val="18"/>
  </w:num>
  <w:num w:numId="18">
    <w:abstractNumId w:val="23"/>
  </w:num>
  <w:num w:numId="19">
    <w:abstractNumId w:val="16"/>
  </w:num>
  <w:num w:numId="20">
    <w:abstractNumId w:val="28"/>
  </w:num>
  <w:num w:numId="21">
    <w:abstractNumId w:val="9"/>
  </w:num>
  <w:num w:numId="22">
    <w:abstractNumId w:val="8"/>
  </w:num>
  <w:num w:numId="23">
    <w:abstractNumId w:val="12"/>
  </w:num>
  <w:num w:numId="24">
    <w:abstractNumId w:val="31"/>
  </w:num>
  <w:num w:numId="25">
    <w:abstractNumId w:val="20"/>
  </w:num>
  <w:num w:numId="26">
    <w:abstractNumId w:val="26"/>
  </w:num>
  <w:num w:numId="27">
    <w:abstractNumId w:val="15"/>
  </w:num>
  <w:num w:numId="28">
    <w:abstractNumId w:val="5"/>
  </w:num>
  <w:num w:numId="29">
    <w:abstractNumId w:val="10"/>
  </w:num>
  <w:num w:numId="30">
    <w:abstractNumId w:val="6"/>
  </w:num>
  <w:num w:numId="31">
    <w:abstractNumId w:val="29"/>
  </w:num>
  <w:num w:numId="32">
    <w:abstractNumId w:val="21"/>
  </w:num>
  <w:num w:numId="33">
    <w:abstractNumId w:val="11"/>
  </w:num>
  <w:num w:numId="34">
    <w:abstractNumId w:val="7"/>
  </w:num>
  <w:num w:numId="35">
    <w:abstractNumId w:val="17"/>
  </w:num>
  <w:num w:numId="36">
    <w:abstractNumId w:val="25"/>
  </w:num>
  <w:num w:numId="37">
    <w:abstractNumId w:val="30"/>
  </w:num>
  <w:num w:numId="38">
    <w:abstractNumId w:val="27"/>
  </w:num>
  <w:num w:numId="39">
    <w:abstractNumId w:val="14"/>
  </w:num>
  <w:num w:numId="40">
    <w:abstractNumId w:val="24"/>
  </w:num>
  <w:num w:numId="41">
    <w:abstractNumId w:val="13"/>
  </w:num>
  <w:num w:numId="42">
    <w:abstractNumId w:val="22"/>
  </w:num>
  <w:num w:numId="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16F"/>
    <w:rsid w:val="00074E8B"/>
    <w:rsid w:val="000F1DCE"/>
    <w:rsid w:val="0016270C"/>
    <w:rsid w:val="00203C63"/>
    <w:rsid w:val="0033156F"/>
    <w:rsid w:val="003B3056"/>
    <w:rsid w:val="003D2F00"/>
    <w:rsid w:val="004154B5"/>
    <w:rsid w:val="004E4D8D"/>
    <w:rsid w:val="0051615D"/>
    <w:rsid w:val="00524BAA"/>
    <w:rsid w:val="005C5BDA"/>
    <w:rsid w:val="00616989"/>
    <w:rsid w:val="006E6A3E"/>
    <w:rsid w:val="007B346A"/>
    <w:rsid w:val="00942CE0"/>
    <w:rsid w:val="00962160"/>
    <w:rsid w:val="00A362E1"/>
    <w:rsid w:val="00AA1F13"/>
    <w:rsid w:val="00B4416F"/>
    <w:rsid w:val="00B70300"/>
    <w:rsid w:val="00B93FDF"/>
    <w:rsid w:val="00BB0743"/>
    <w:rsid w:val="00BC5723"/>
    <w:rsid w:val="00C34D86"/>
    <w:rsid w:val="00C77D65"/>
    <w:rsid w:val="00C80AFE"/>
    <w:rsid w:val="00CB4A4D"/>
    <w:rsid w:val="00D73345"/>
    <w:rsid w:val="00D846F5"/>
    <w:rsid w:val="00DA7C93"/>
    <w:rsid w:val="00DE6F3F"/>
    <w:rsid w:val="00E0736E"/>
    <w:rsid w:val="00E261D8"/>
    <w:rsid w:val="00E707C0"/>
    <w:rsid w:val="00EF0E81"/>
    <w:rsid w:val="00F07B0B"/>
    <w:rsid w:val="00F07EB5"/>
    <w:rsid w:val="00FA7F52"/>
    <w:rsid w:val="00FC7DDE"/>
    <w:rsid w:val="00FD71E8"/>
    <w:rsid w:val="00FF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426C2D0"/>
  <w15:docId w15:val="{8AB5EA97-52F8-4D9D-A8E1-7703BF1A9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160"/>
    <w:pPr>
      <w:spacing w:after="160"/>
    </w:pPr>
    <w:rPr>
      <w:rFonts w:cs="Times New Roman"/>
      <w:color w:val="00000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DCE"/>
    <w:pPr>
      <w:spacing w:before="300" w:after="40" w:line="240" w:lineRule="auto"/>
      <w:outlineLvl w:val="0"/>
    </w:pPr>
    <w:rPr>
      <w:rFonts w:ascii="Franklin Gothic Book" w:hAnsi="Franklin Gothic Book"/>
      <w:color w:val="00656B" w:themeColor="accent1" w:themeShade="BF"/>
      <w:spacing w:val="20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F1DCE"/>
    <w:pPr>
      <w:spacing w:before="240" w:after="40" w:line="240" w:lineRule="auto"/>
      <w:outlineLvl w:val="1"/>
    </w:pPr>
    <w:rPr>
      <w:rFonts w:ascii="Franklin Gothic Book" w:hAnsi="Franklin Gothic Book"/>
      <w:color w:val="595959" w:themeColor="text1" w:themeTint="A6"/>
      <w:spacing w:val="20"/>
      <w:sz w:val="4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DCE"/>
    <w:pPr>
      <w:spacing w:before="200" w:after="40" w:line="240" w:lineRule="auto"/>
      <w:outlineLvl w:val="2"/>
    </w:pPr>
    <w:rPr>
      <w:rFonts w:ascii="Franklin Gothic Book" w:hAnsi="Franklin Gothic Book"/>
      <w:color w:val="595959" w:themeColor="text1" w:themeTint="A6"/>
      <w:spacing w:val="20"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before="240" w:after="0"/>
      <w:outlineLvl w:val="3"/>
    </w:pPr>
    <w:rPr>
      <w:rFonts w:asciiTheme="majorHAnsi" w:hAnsiTheme="majorHAnsi"/>
      <w:b/>
      <w:color w:val="8CA423" w:themeColor="accent3" w:themeShade="BF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00" w:after="0"/>
      <w:outlineLvl w:val="4"/>
    </w:pPr>
    <w:rPr>
      <w:rFonts w:asciiTheme="majorHAnsi" w:hAnsiTheme="majorHAnsi"/>
      <w:b/>
      <w:i/>
      <w:color w:val="8CA423" w:themeColor="accent3" w:themeShade="BF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spacing w:before="200" w:after="0"/>
      <w:outlineLvl w:val="5"/>
    </w:pPr>
    <w:rPr>
      <w:rFonts w:asciiTheme="majorHAnsi" w:hAnsiTheme="majorHAnsi"/>
      <w:color w:val="5D6D17" w:themeColor="accent3" w:themeShade="7F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spacing w:before="200" w:after="0"/>
      <w:outlineLvl w:val="6"/>
    </w:pPr>
    <w:rPr>
      <w:rFonts w:asciiTheme="majorHAnsi" w:hAnsiTheme="majorHAnsi"/>
      <w:i/>
      <w:color w:val="5D6D17" w:themeColor="accent3" w:themeShade="7F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spacing w:before="200" w:after="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spacing w:before="200" w:after="0"/>
      <w:outlineLvl w:val="8"/>
    </w:pPr>
    <w:rPr>
      <w:rFonts w:asciiTheme="majorHAnsi" w:hAnsiTheme="majorHAnsi"/>
      <w:i/>
      <w:color w:val="008890" w:themeColor="accent1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DCE"/>
    <w:rPr>
      <w:rFonts w:ascii="Franklin Gothic Book" w:hAnsi="Franklin Gothic Book" w:cs="Times New Roman"/>
      <w:color w:val="00656B" w:themeColor="accent1" w:themeShade="BF"/>
      <w:spacing w:val="20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1DCE"/>
    <w:rPr>
      <w:rFonts w:ascii="Franklin Gothic Book" w:hAnsi="Franklin Gothic Book" w:cs="Times New Roman"/>
      <w:color w:val="595959" w:themeColor="text1" w:themeTint="A6"/>
      <w:spacing w:val="20"/>
      <w:sz w:val="4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1DCE"/>
    <w:rPr>
      <w:rFonts w:ascii="Franklin Gothic Book" w:hAnsi="Franklin Gothic Book" w:cs="Times New Roman"/>
      <w:color w:val="595959" w:themeColor="text1" w:themeTint="A6"/>
      <w:spacing w:val="20"/>
      <w:sz w:val="36"/>
      <w:szCs w:val="24"/>
    </w:rPr>
  </w:style>
  <w:style w:type="paragraph" w:styleId="Title">
    <w:name w:val="Title"/>
    <w:basedOn w:val="Normal"/>
    <w:link w:val="TitleChar"/>
    <w:uiPriority w:val="10"/>
    <w:qFormat/>
    <w:rsid w:val="007B346A"/>
    <w:pPr>
      <w:framePr w:hSpace="180" w:wrap="around" w:vAnchor="text" w:hAnchor="margin" w:y="-429"/>
      <w:spacing w:line="240" w:lineRule="auto"/>
      <w:contextualSpacing/>
    </w:pPr>
    <w:rPr>
      <w:rFonts w:ascii="Franklin Gothic Demi Cond" w:hAnsi="Franklin Gothic Demi Cond"/>
      <w:b/>
      <w:bCs/>
      <w:color w:val="008890" w:themeColor="accent1"/>
      <w:sz w:val="9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B346A"/>
    <w:rPr>
      <w:rFonts w:ascii="Franklin Gothic Demi Cond" w:hAnsi="Franklin Gothic Demi Cond" w:cs="Times New Roman"/>
      <w:b/>
      <w:bCs/>
      <w:color w:val="008890" w:themeColor="accent1"/>
      <w:sz w:val="96"/>
      <w:szCs w:val="48"/>
    </w:rPr>
  </w:style>
  <w:style w:type="paragraph" w:styleId="Subtitle">
    <w:name w:val="Subtitle"/>
    <w:basedOn w:val="Normal"/>
    <w:link w:val="SubtitleChar"/>
    <w:uiPriority w:val="11"/>
    <w:qFormat/>
    <w:rsid w:val="007B346A"/>
    <w:pPr>
      <w:framePr w:hSpace="180" w:wrap="around" w:vAnchor="text" w:hAnchor="margin" w:y="-429"/>
      <w:spacing w:after="480" w:line="240" w:lineRule="auto"/>
    </w:pPr>
    <w:rPr>
      <w:rFonts w:ascii="Franklin Gothic Book" w:hAnsi="Franklin Gothic Book" w:cstheme="minorHAnsi"/>
      <w:color w:val="7F7F7F" w:themeColor="text1" w:themeTint="80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346A"/>
    <w:rPr>
      <w:rFonts w:ascii="Franklin Gothic Book" w:hAnsi="Franklin Gothic Book" w:cstheme="minorHAnsi"/>
      <w:color w:val="7F7F7F" w:themeColor="text1" w:themeTint="80"/>
      <w:sz w:val="4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0" w:line="240" w:lineRule="auto"/>
    </w:pPr>
    <w:rPr>
      <w:bCs/>
      <w:smallCaps/>
      <w:color w:val="B3C225" w:themeColor="accent2" w:themeShade="BF"/>
      <w:spacing w:val="10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BlockText">
    <w:name w:val="Block Text"/>
    <w:aliases w:val="Block Quote"/>
    <w:uiPriority w:val="40"/>
    <w:pPr>
      <w:pBdr>
        <w:top w:val="single" w:sz="2" w:space="10" w:color="23F2FF" w:themeColor="accent1" w:themeTint="99"/>
        <w:bottom w:val="single" w:sz="24" w:space="10" w:color="23F2FF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Emphasis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hAnsiTheme="majorHAnsi" w:cs="Times New Roman"/>
      <w:b/>
      <w:color w:val="8CA423" w:themeColor="accent3" w:themeShade="BF"/>
      <w:spacing w:val="2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hAnsiTheme="majorHAnsi" w:cs="Times New Roman"/>
      <w:b/>
      <w:i/>
      <w:color w:val="8CA423" w:themeColor="accent3" w:themeShade="BF"/>
      <w:spacing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hAnsiTheme="majorHAnsi" w:cs="Times New Roman"/>
      <w:color w:val="5D6D17" w:themeColor="accent3" w:themeShade="7F"/>
      <w:spacing w:val="1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hAnsiTheme="majorHAnsi" w:cs="Times New Roman"/>
      <w:i/>
      <w:color w:val="5D6D17" w:themeColor="accent3" w:themeShade="7F"/>
      <w:spacing w:val="10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hAnsiTheme="majorHAnsi" w:cs="Times New Roman"/>
      <w:color w:val="008890" w:themeColor="accent1"/>
      <w:spacing w:val="1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hAnsiTheme="majorHAnsi" w:cs="Times New Roman"/>
      <w:i/>
      <w:color w:val="008890" w:themeColor="accent1"/>
      <w:spacing w:val="10"/>
      <w:szCs w:val="20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 w:cs="Times New Roman"/>
      <w:b/>
      <w:i/>
      <w:smallCaps/>
      <w:color w:val="D2DF57" w:themeColor="accent2"/>
      <w:spacing w:val="2"/>
      <w:w w:val="100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36" w:space="10" w:color="23F2FF" w:themeColor="accent1" w:themeTint="99"/>
        <w:left w:val="single" w:sz="24" w:space="10" w:color="008890" w:themeColor="accent1"/>
        <w:bottom w:val="single" w:sz="36" w:space="10" w:color="B7D438" w:themeColor="accent3"/>
        <w:right w:val="single" w:sz="24" w:space="10" w:color="008890" w:themeColor="accent1"/>
      </w:pBdr>
      <w:shd w:val="clear" w:color="auto" w:fill="008890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32"/>
      <w:szCs w:val="20"/>
      <w:shd w:val="clear" w:color="auto" w:fill="008890" w:themeFill="accent1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008890" w:themeColor="accent1"/>
      <w:sz w:val="22"/>
      <w:szCs w:val="20"/>
      <w:u w:val="single"/>
    </w:rPr>
  </w:style>
  <w:style w:type="paragraph" w:styleId="ListBullet">
    <w:name w:val="List Bullet"/>
    <w:basedOn w:val="Normal"/>
    <w:uiPriority w:val="36"/>
    <w:unhideWhenUsed/>
    <w:qFormat/>
    <w:pPr>
      <w:numPr>
        <w:numId w:val="11"/>
      </w:numPr>
      <w:spacing w:after="0"/>
      <w:contextualSpacing/>
    </w:pPr>
  </w:style>
  <w:style w:type="paragraph" w:styleId="ListBullet2">
    <w:name w:val="List Bullet 2"/>
    <w:basedOn w:val="Normal"/>
    <w:uiPriority w:val="36"/>
    <w:unhideWhenUsed/>
    <w:qFormat/>
    <w:pPr>
      <w:numPr>
        <w:numId w:val="12"/>
      </w:numPr>
      <w:spacing w:after="0"/>
    </w:pPr>
  </w:style>
  <w:style w:type="paragraph" w:styleId="ListBullet3">
    <w:name w:val="List Bullet 3"/>
    <w:basedOn w:val="Normal"/>
    <w:uiPriority w:val="36"/>
    <w:unhideWhenUsed/>
    <w:qFormat/>
    <w:pPr>
      <w:numPr>
        <w:numId w:val="13"/>
      </w:numPr>
      <w:spacing w:after="0"/>
    </w:pPr>
  </w:style>
  <w:style w:type="paragraph" w:styleId="ListBullet4">
    <w:name w:val="List Bullet 4"/>
    <w:basedOn w:val="Normal"/>
    <w:uiPriority w:val="36"/>
    <w:unhideWhenUsed/>
    <w:qFormat/>
    <w:pPr>
      <w:numPr>
        <w:numId w:val="14"/>
      </w:numPr>
      <w:spacing w:after="0"/>
    </w:pPr>
  </w:style>
  <w:style w:type="paragraph" w:styleId="ListBullet5">
    <w:name w:val="List Bullet 5"/>
    <w:basedOn w:val="Normal"/>
    <w:uiPriority w:val="36"/>
    <w:unhideWhenUsed/>
    <w:qFormat/>
    <w:pPr>
      <w:numPr>
        <w:numId w:val="15"/>
      </w:numPr>
      <w:spacing w:after="0"/>
    </w:pPr>
  </w:style>
  <w:style w:type="paragraph" w:styleId="NoSpacing">
    <w:name w:val="No Spacing"/>
    <w:basedOn w:val="Normal"/>
    <w:uiPriority w:val="1"/>
    <w:qFormat/>
    <w:rsid w:val="00C77D65"/>
    <w:pPr>
      <w:spacing w:after="0" w:line="240" w:lineRule="auto"/>
    </w:pPr>
    <w:rPr>
      <w:b/>
      <w:color w:val="004348" w:themeColor="accent1" w:themeShade="8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4"/>
      <w:szCs w:val="20"/>
    </w:rPr>
  </w:style>
  <w:style w:type="character" w:styleId="Strong">
    <w:name w:val="Strong"/>
    <w:uiPriority w:val="22"/>
    <w:qFormat/>
    <w:rPr>
      <w:rFonts w:asciiTheme="minorHAnsi" w:hAnsiTheme="minorHAnsi"/>
      <w:b/>
      <w:color w:val="D2DF57" w:themeColor="accent2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2"/>
      <w:szCs w:val="20"/>
      <w:u w:val="single"/>
    </w:rPr>
  </w:style>
  <w:style w:type="table" w:styleId="TableGrid">
    <w:name w:val="Table Grid"/>
    <w:basedOn w:val="TableNormal"/>
    <w:uiPriority w:val="1"/>
    <w:pPr>
      <w:spacing w:after="0" w:line="240" w:lineRule="auto"/>
    </w:pPr>
    <w:rPr>
      <w:rFonts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99"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D2DF57" w:themeColor="accent2"/>
    </w:rPr>
  </w:style>
  <w:style w:type="paragraph" w:styleId="TOC2">
    <w:name w:val="toc 2"/>
    <w:basedOn w:val="Normal"/>
    <w:next w:val="Normal"/>
    <w:autoRedefine/>
    <w:uiPriority w:val="99"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basedOn w:val="DefaultParagraphFont"/>
    <w:uiPriority w:val="99"/>
    <w:semiHidden/>
    <w:unhideWhenUsed/>
    <w:rPr>
      <w:color w:val="CC9900" w:themeColor="hyperlink"/>
      <w:u w:val="single"/>
    </w:rPr>
  </w:style>
  <w:style w:type="table" w:styleId="PlainTable4">
    <w:name w:val="Plain Table 4"/>
    <w:basedOn w:val="Table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4416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6F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84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5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Report%20(Equity%20theme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5BEDF-F732-4163-9565-34B066EBE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(Equity theme)</Template>
  <TotalTime>49</TotalTime>
  <Pages>7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dc:description/>
  <cp:lastModifiedBy>USER</cp:lastModifiedBy>
  <cp:revision>1</cp:revision>
  <dcterms:created xsi:type="dcterms:W3CDTF">2026-03-10T09:41:00Z</dcterms:created>
  <dcterms:modified xsi:type="dcterms:W3CDTF">2026-03-10T10:30:00Z</dcterms:modified>
</cp:coreProperties>
</file>